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2BD3" w14:textId="239AF049" w:rsidR="002500E0" w:rsidRPr="00E27892" w:rsidRDefault="000F721A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5669"/>
      </w:tblGrid>
      <w:tr w:rsidR="00C63193" w14:paraId="3423DEDF" w14:textId="77777777" w:rsidTr="00C63193">
        <w:tc>
          <w:tcPr>
            <w:tcW w:w="5669" w:type="dxa"/>
          </w:tcPr>
          <w:p w14:paraId="73E336B4" w14:textId="0031BC05" w:rsidR="00C63193" w:rsidRPr="00A7199B" w:rsidRDefault="00C63193" w:rsidP="00C63193">
            <w:pPr>
              <w:pStyle w:val="Heading1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A7199B">
              <w:rPr>
                <w:rFonts w:ascii="Times New Roman" w:hAnsi="Times New Roman"/>
                <w:b w:val="0"/>
                <w:sz w:val="26"/>
                <w:szCs w:val="26"/>
              </w:rPr>
              <w:fldChar w:fldCharType="begin"/>
            </w:r>
            <w:r w:rsidRPr="00A7199B">
              <w:rPr>
                <w:rFonts w:ascii="Times New Roman" w:hAnsi="Times New Roman"/>
                <w:b w:val="0"/>
                <w:sz w:val="26"/>
                <w:szCs w:val="26"/>
              </w:rPr>
              <w:instrText>MERGEFIELD GioiTinh \* MERGEFORMAT</w:instrText>
            </w:r>
            <w:r w:rsidRPr="00A7199B">
              <w:rPr>
                <w:rFonts w:ascii="Times New Roman" w:hAnsi="Times New Roman"/>
                <w:b w:val="0"/>
                <w:sz w:val="26"/>
                <w:szCs w:val="26"/>
              </w:rPr>
              <w:fldChar w:fldCharType="separate"/>
            </w:r>
            <w:r w:rsidRPr="00A7199B">
              <w:rPr>
                <w:rFonts w:ascii="Times New Roman" w:hAnsi="Times New Roman"/>
                <w:b w:val="0"/>
                <w:sz w:val="26"/>
                <w:szCs w:val="26"/>
              </w:rPr>
              <w:t>ỦY BAN NHÂN DÂN PHƯỜNG PHÚ THUẬN</w:t>
            </w:r>
            <w:r w:rsidRPr="00A7199B">
              <w:rPr>
                <w:rFonts w:ascii="Times New Roman" w:hAnsi="Times New Roman"/>
                <w:b w:val="0"/>
                <w:sz w:val="26"/>
                <w:szCs w:val="26"/>
              </w:rPr>
              <w:fldChar w:fldCharType="end"/>
            </w:r>
          </w:p>
          <w:p w14:paraId="6C35A4AF" w14:textId="0A00E1DC" w:rsidR="00C63193" w:rsidRPr="00C63193" w:rsidRDefault="00D405E2" w:rsidP="00C63193">
            <w:r>
              <w:rPr>
                <w:rFonts w:ascii="Times New Roman" w:hAnsi="Times New Roman"/>
                <w:noProof/>
                <w:sz w:val="26"/>
                <w:szCs w:val="28"/>
              </w:rPr>
              <w:pict w14:anchorId="2CC16E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76" type="#_x0000_t32" style="position:absolute;margin-left:66.75pt;margin-top:25.75pt;width:114pt;height:0;z-index:251655168" o:connectortype="straight"/>
              </w:pict>
            </w:r>
            <w:r w:rsidR="00C63193" w:rsidRPr="00C63193">
              <w:rPr>
                <w:rFonts w:ascii="Times New Roman" w:hAnsi="Times New Roman"/>
                <w:b/>
                <w:sz w:val="26"/>
                <w:szCs w:val="26"/>
              </w:rPr>
              <w:fldChar w:fldCharType="begin"/>
            </w:r>
            <w:r w:rsidR="00C63193" w:rsidRPr="00C63193">
              <w:rPr>
                <w:rFonts w:ascii="Times New Roman" w:hAnsi="Times New Roman"/>
                <w:b/>
                <w:sz w:val="26"/>
                <w:szCs w:val="26"/>
              </w:rPr>
              <w:instrText>MERGEFIELD GioiTinh \* MERGEFORMAT</w:instrText>
            </w:r>
            <w:r w:rsidR="00C63193" w:rsidRPr="00C63193">
              <w:rPr>
                <w:rFonts w:ascii="Times New Roman" w:hAnsi="Times New Roman"/>
                <w:b/>
                <w:sz w:val="26"/>
                <w:szCs w:val="26"/>
              </w:rPr>
              <w:fldChar w:fldCharType="separate"/>
            </w:r>
            <w:r w:rsidR="00C63193" w:rsidRPr="00C63193">
              <w:rPr>
                <w:rFonts w:ascii="Times New Roman" w:hAnsi="Times New Roman"/>
                <w:b/>
                <w:sz w:val="26"/>
                <w:szCs w:val="26"/>
              </w:rPr>
              <w:t>TRƯỜNG TIỂU HỌC NGUYỄN VĂN HƯỞNG</w:t>
            </w:r>
            <w:r w:rsidR="00C63193" w:rsidRPr="00C63193">
              <w:rPr>
                <w:rFonts w:ascii="Times New Roman" w:hAnsi="Times New Roman"/>
                <w:b/>
                <w:sz w:val="26"/>
                <w:szCs w:val="26"/>
              </w:rPr>
              <w:fldChar w:fldCharType="end"/>
            </w:r>
          </w:p>
        </w:tc>
        <w:tc>
          <w:tcPr>
            <w:tcW w:w="5669" w:type="dxa"/>
          </w:tcPr>
          <w:p w14:paraId="4C076C8B" w14:textId="77777777" w:rsidR="00C63193" w:rsidRDefault="00C63193" w:rsidP="00C63193">
            <w:pPr>
              <w:pStyle w:val="Heading1"/>
              <w:jc w:val="left"/>
              <w:rPr>
                <w:rFonts w:ascii="Times New Roman" w:hAnsi="Times New Roman"/>
                <w:sz w:val="26"/>
                <w:szCs w:val="28"/>
              </w:rPr>
            </w:pPr>
            <w:r w:rsidRPr="00E27892">
              <w:rPr>
                <w:rFonts w:ascii="Times New Roman" w:hAnsi="Times New Roman"/>
                <w:sz w:val="26"/>
                <w:szCs w:val="28"/>
              </w:rPr>
              <w:t>CỘNG HÒA XÃ HỘI CHỦ NGHĨA VIỆT NAM</w:t>
            </w:r>
          </w:p>
          <w:p w14:paraId="2E47126F" w14:textId="77777777" w:rsidR="00C63193" w:rsidRDefault="00C63193" w:rsidP="00C63193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E27892">
              <w:rPr>
                <w:rFonts w:ascii="Times New Roman" w:hAnsi="Times New Roman"/>
                <w:b/>
                <w:sz w:val="26"/>
                <w:szCs w:val="28"/>
              </w:rPr>
              <w:t>Độc lập – Tự do – Hạnh phúc</w:t>
            </w:r>
          </w:p>
          <w:p w14:paraId="60FBBA38" w14:textId="00452B13" w:rsidR="00C63193" w:rsidRPr="00C63193" w:rsidRDefault="00D405E2" w:rsidP="00C63193">
            <w:r>
              <w:rPr>
                <w:rFonts w:ascii="Times New Roman" w:hAnsi="Times New Roman"/>
                <w:noProof/>
                <w:sz w:val="26"/>
                <w:szCs w:val="28"/>
              </w:rPr>
              <w:pict w14:anchorId="73E4D4B7">
                <v:shape id="_x0000_s1077" type="#_x0000_t32" style="position:absolute;margin-left:51.8pt;margin-top:10.8pt;width:163.5pt;height:0;z-index:251656192" o:connectortype="straight"/>
              </w:pict>
            </w:r>
          </w:p>
        </w:tc>
      </w:tr>
    </w:tbl>
    <w:p w14:paraId="543027FA" w14:textId="02DFEC13" w:rsidR="002500E0" w:rsidRPr="00E27892" w:rsidRDefault="00D405E2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position-horizontal-relative:text;mso-position-vertical-relative:tex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NTD20260001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4F07FF10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r w:rsidRPr="00E27892">
        <w:rPr>
          <w:rFonts w:ascii="Times New Roman" w:hAnsi="Times New Roman"/>
          <w:szCs w:val="28"/>
        </w:rPr>
        <w:t xml:space="preserve">Năm học </w:t>
      </w:r>
      <w:r w:rsidR="00262360" w:rsidRPr="009E6489">
        <w:rPr>
          <w:rFonts w:ascii="Times New Roman" w:hAnsi="Times New Roman"/>
          <w:b w:val="0"/>
          <w:bCs/>
          <w:szCs w:val="24"/>
        </w:rPr>
        <w:fldChar w:fldCharType="begin"/>
      </w:r>
      <w:r w:rsidR="00262360" w:rsidRPr="009E6489">
        <w:rPr>
          <w:rFonts w:ascii="Times New Roman" w:hAnsi="Times New Roman"/>
          <w:bCs/>
          <w:szCs w:val="24"/>
        </w:rPr>
        <w:instrText>MERGEFIELD NgaySinh \* MERGEFORMAT</w:instrText>
      </w:r>
      <w:r w:rsidR="00262360" w:rsidRPr="009E6489">
        <w:rPr>
          <w:rFonts w:ascii="Times New Roman" w:hAnsi="Times New Roman"/>
          <w:b w:val="0"/>
          <w:bCs/>
          <w:szCs w:val="24"/>
        </w:rPr>
        <w:fldChar w:fldCharType="separate"/>
      </w:r>
      <w:r w:rsidR="00262360" w:rsidRPr="009E6489">
        <w:rPr>
          <w:rFonts w:ascii="Times New Roman" w:hAnsi="Times New Roman"/>
          <w:bCs/>
          <w:szCs w:val="24"/>
        </w:rPr>
        <w:t>2026-2027</w:t>
      </w:r>
      <w:r w:rsidR="00262360" w:rsidRPr="009E6489">
        <w:rPr>
          <w:rFonts w:ascii="Times New Roman" w:hAnsi="Times New Roman"/>
          <w:b w:val="0"/>
          <w:bCs/>
          <w:szCs w:val="24"/>
        </w:rPr>
        <w:fldChar w:fldCharType="end"/>
      </w:r>
    </w:p>
    <w:p w14:paraId="4EAC93F3" w14:textId="435CB476" w:rsidR="00D8269B" w:rsidRPr="00E27892" w:rsidRDefault="00D405E2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34D6C1D1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r w:rsidRPr="00E27892">
        <w:rPr>
          <w:rFonts w:ascii="Times New Roman" w:hAnsi="Times New Roman"/>
          <w:b/>
          <w:sz w:val="28"/>
          <w:szCs w:val="28"/>
          <w:u w:val="single"/>
        </w:rPr>
        <w:t>Kính gửi:</w:t>
      </w:r>
      <w:r w:rsidRPr="00E27892">
        <w:rPr>
          <w:rFonts w:ascii="Times New Roman" w:hAnsi="Times New Roman"/>
          <w:b/>
          <w:sz w:val="28"/>
          <w:szCs w:val="28"/>
        </w:rPr>
        <w:t xml:space="preserve">   Hội đồng tuyển sinh lớp 1 </w:t>
      </w:r>
      <w:r w:rsidR="00C96B10" w:rsidRPr="00C96B10">
        <w:rPr>
          <w:rFonts w:ascii="Times New Roman" w:hAnsi="Times New Roman"/>
          <w:b/>
          <w:sz w:val="28"/>
          <w:szCs w:val="28"/>
        </w:rPr>
        <w:fldChar w:fldCharType="begin"/>
      </w:r>
      <w:r w:rsidR="00C96B10" w:rsidRPr="00C96B10">
        <w:rPr>
          <w:rFonts w:ascii="Times New Roman" w:hAnsi="Times New Roman"/>
          <w:b/>
          <w:sz w:val="28"/>
          <w:szCs w:val="28"/>
        </w:rPr>
        <w:instrText>MERGEFIELD GioiTinh \* MERGEFORMAT</w:instrText>
      </w:r>
      <w:r w:rsidR="00C96B10" w:rsidRPr="00C96B10">
        <w:rPr>
          <w:rFonts w:ascii="Times New Roman" w:hAnsi="Times New Roman"/>
          <w:b/>
          <w:sz w:val="28"/>
          <w:szCs w:val="28"/>
        </w:rPr>
        <w:fldChar w:fldCharType="separate"/>
      </w:r>
      <w:r w:rsidR="00C96B10" w:rsidRPr="00C96B10">
        <w:rPr>
          <w:rFonts w:ascii="Times New Roman" w:hAnsi="Times New Roman"/>
          <w:b/>
          <w:sz w:val="28"/>
          <w:szCs w:val="28"/>
        </w:rPr>
        <w:t>Trường Tiểu Học Nguyễn Văn Hưởng</w:t>
      </w:r>
      <w:r w:rsidR="00C96B10" w:rsidRPr="00C96B10">
        <w:rPr>
          <w:rFonts w:ascii="Times New Roman" w:hAnsi="Times New Roman"/>
          <w:b/>
          <w:sz w:val="28"/>
          <w:szCs w:val="28"/>
        </w:rPr>
        <w:fldChar w:fldCharType="end"/>
      </w:r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9"/>
        <w:gridCol w:w="1502"/>
        <w:gridCol w:w="62"/>
        <w:gridCol w:w="1199"/>
        <w:gridCol w:w="1042"/>
        <w:gridCol w:w="378"/>
        <w:gridCol w:w="1441"/>
        <w:gridCol w:w="482"/>
        <w:gridCol w:w="2216"/>
      </w:tblGrid>
      <w:tr w:rsidR="001E373F" w:rsidRPr="00A00152" w14:paraId="4BA94EAC" w14:textId="77777777" w:rsidTr="009B3A19">
        <w:trPr>
          <w:trHeight w:val="554"/>
        </w:trPr>
        <w:tc>
          <w:tcPr>
            <w:tcW w:w="2511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học sinh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075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PHÙNG QUỲNH ANH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Giới tính (Nam/Nữ):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Nữ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9B3A19">
        <w:tc>
          <w:tcPr>
            <w:tcW w:w="2511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Ngày sinh:</w:t>
            </w:r>
          </w:p>
        </w:tc>
        <w:tc>
          <w:tcPr>
            <w:tcW w:w="1436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22/10/2020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Dân tộc: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Mã định danh: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079320031741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9B3A19">
        <w:tc>
          <w:tcPr>
            <w:tcW w:w="2511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Quốc tịch:</w:t>
            </w:r>
          </w:p>
        </w:tc>
        <w:tc>
          <w:tcPr>
            <w:tcW w:w="1436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Việt 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Tôn giáo: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Không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(EnetViet):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0353953908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9B3A19">
        <w:tc>
          <w:tcPr>
            <w:tcW w:w="2511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sinh:</w:t>
            </w:r>
          </w:p>
        </w:tc>
        <w:tc>
          <w:tcPr>
            <w:tcW w:w="8260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BV Từ Dũ, 284 Cống Quỳnh, Phường Bến Thành, Thành phố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9B3A19">
        <w:tc>
          <w:tcPr>
            <w:tcW w:w="2511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đăng ký khai sinh:</w:t>
            </w:r>
          </w:p>
        </w:tc>
        <w:tc>
          <w:tcPr>
            <w:tcW w:w="8260" w:type="dxa"/>
            <w:gridSpan w:val="8"/>
          </w:tcPr>
          <w:p w14:paraId="07CB8D18" w14:textId="60DB7D13" w:rsidR="009838EC" w:rsidRPr="00A00152" w:rsidRDefault="008715E7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Phường Tân Hưng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0277D2">
              <w:rPr>
                <w:rFonts w:ascii="Times New Roman" w:hAnsi="Times New Roman"/>
                <w:szCs w:val="24"/>
              </w:rPr>
              <w:t xml:space="preserve"> , 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0277D2"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0277D2" w:rsidRPr="00A00152">
              <w:rPr>
                <w:rFonts w:ascii="Times New Roman" w:hAnsi="Times New Roman"/>
                <w:szCs w:val="24"/>
              </w:rPr>
              <w:t>Thành phố Hồ Chí Minh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9B3A19">
        <w:tc>
          <w:tcPr>
            <w:tcW w:w="2511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Quê quán:</w:t>
            </w:r>
          </w:p>
        </w:tc>
        <w:tc>
          <w:tcPr>
            <w:tcW w:w="8260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Đông Tiến, Tỉnh Thanh Hóa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9B3A19">
        <w:tc>
          <w:tcPr>
            <w:tcW w:w="2511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Địa chỉ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b/>
                <w:szCs w:val="24"/>
              </w:rPr>
              <w:t>thường trú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372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44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Mai Văn Vĩnh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9B3A19">
        <w:tc>
          <w:tcPr>
            <w:tcW w:w="2511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Khu phố 33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Tân Hưng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Thành phố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9B3A19">
        <w:tc>
          <w:tcPr>
            <w:tcW w:w="2511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Nơi ở hiện tại:</w:t>
            </w:r>
          </w:p>
        </w:tc>
        <w:tc>
          <w:tcPr>
            <w:tcW w:w="1372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16/1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Đường 49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9B3A19">
        <w:tc>
          <w:tcPr>
            <w:tcW w:w="2511" w:type="dxa"/>
          </w:tcPr>
          <w:p w14:paraId="643C5905" w14:textId="5A54B558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Khu phố 58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Tân Thuận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Thành phố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đang ở chung với: </w:t>
      </w:r>
      <w:r w:rsidR="002C5D00" w:rsidRPr="00A00152">
        <w:rPr>
          <w:rFonts w:ascii="Times New Roman" w:hAnsi="Times New Roman"/>
          <w:szCs w:val="24"/>
        </w:rPr>
        <w:t xml:space="preserve"> Cha mẹ</w:t>
      </w:r>
    </w:p>
    <w:p w14:paraId="0FDBE295" w14:textId="08F31981" w:rsidR="002500E0" w:rsidRPr="00A00152" w:rsidRDefault="00D405E2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r w:rsidR="002500E0" w:rsidRPr="00A00152">
        <w:rPr>
          <w:rFonts w:ascii="Times New Roman" w:hAnsi="Times New Roman"/>
          <w:szCs w:val="24"/>
        </w:rPr>
        <w:t xml:space="preserve">Với người nuôi dưỡng        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(Quan hệ với HS …………………………………………..)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là con thứ </w:t>
      </w:r>
      <w:r w:rsidR="002C5D00" w:rsidRPr="00A00152">
        <w:rPr>
          <w:rFonts w:ascii="Times New Roman" w:hAnsi="Times New Roman"/>
          <w:szCs w:val="24"/>
        </w:rPr>
        <w:t xml:space="preserve">1 </w:t>
      </w:r>
      <w:r w:rsidRPr="00A00152">
        <w:rPr>
          <w:rFonts w:ascii="Times New Roman" w:hAnsi="Times New Roman"/>
          <w:szCs w:val="24"/>
        </w:rPr>
        <w:t>trong số</w:t>
      </w:r>
      <w:r w:rsidR="002C5D00" w:rsidRPr="00A00152">
        <w:rPr>
          <w:rFonts w:ascii="Times New Roman" w:hAnsi="Times New Roman"/>
          <w:szCs w:val="24"/>
        </w:rPr>
        <w:t xml:space="preserve"> 1  </w:t>
      </w:r>
      <w:r w:rsidRPr="00A00152">
        <w:rPr>
          <w:rFonts w:ascii="Times New Roman" w:hAnsi="Times New Roman"/>
          <w:szCs w:val="24"/>
        </w:rPr>
        <w:t>anh, chị em</w:t>
      </w:r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Đã hoàn thành chương trình lớp Lá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Có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Tại trường Mầm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Trường Mầm non Mặt Trời Bé Con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37920361" w14:textId="593E6627" w:rsidR="00714C2E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Khả năng của học sinh</w:t>
      </w:r>
      <w:r w:rsidRPr="00A00152">
        <w:rPr>
          <w:rFonts w:ascii="Times New Roman" w:hAnsi="Times New Roman"/>
          <w:szCs w:val="24"/>
        </w:rPr>
        <w:t xml:space="preserve">:   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330"/>
        <w:gridCol w:w="3510"/>
      </w:tblGrid>
      <w:tr w:rsidR="00714C2E" w14:paraId="7DAB5B32" w14:textId="77777777" w:rsidTr="00311BC5">
        <w:tc>
          <w:tcPr>
            <w:tcW w:w="3141" w:type="dxa"/>
          </w:tcPr>
          <w:p w14:paraId="02031903" w14:textId="08CDE76A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311BC5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>Mạnh dạn tự tin</w:t>
            </w:r>
          </w:p>
        </w:tc>
        <w:tc>
          <w:tcPr>
            <w:tcW w:w="3330" w:type="dxa"/>
          </w:tcPr>
          <w:p w14:paraId="4BE32E4E" w14:textId="3127656C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>Biết bơi</w:t>
            </w:r>
          </w:p>
        </w:tc>
        <w:tc>
          <w:tcPr>
            <w:tcW w:w="3510" w:type="dxa"/>
          </w:tcPr>
          <w:p w14:paraId="6574323D" w14:textId="4D992A9E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 xml:space="preserve">Đã biết đọc, biết viết           </w:t>
            </w:r>
          </w:p>
        </w:tc>
      </w:tr>
      <w:tr w:rsidR="00F8579F" w14:paraId="337FDE2A" w14:textId="77777777" w:rsidTr="00311BC5">
        <w:tc>
          <w:tcPr>
            <w:tcW w:w="3141" w:type="dxa"/>
          </w:tcPr>
          <w:p w14:paraId="0ECDF2F2" w14:textId="356AE9EF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Biết đàn</w:t>
            </w:r>
          </w:p>
        </w:tc>
        <w:tc>
          <w:tcPr>
            <w:tcW w:w="3330" w:type="dxa"/>
          </w:tcPr>
          <w:p w14:paraId="0DEDEF41" w14:textId="6DE997A1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Biết hát</w:t>
            </w:r>
          </w:p>
        </w:tc>
        <w:tc>
          <w:tcPr>
            <w:tcW w:w="3510" w:type="dxa"/>
          </w:tcPr>
          <w:p w14:paraId="7C005312" w14:textId="698A8F80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Phát âm rõ ràng</w:t>
            </w:r>
          </w:p>
        </w:tc>
      </w:tr>
      <w:tr w:rsidR="00F8579F" w14:paraId="13FFC159" w14:textId="77777777" w:rsidTr="00311BC5">
        <w:tc>
          <w:tcPr>
            <w:tcW w:w="9981" w:type="dxa"/>
            <w:gridSpan w:val="3"/>
          </w:tcPr>
          <w:p w14:paraId="324ECC48" w14:textId="6222BE96" w:rsidR="00F8579F" w:rsidRPr="00A00152" w:rsidRDefault="00F8579F" w:rsidP="00F8579F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Khả năng khác:  </w:t>
            </w:r>
          </w:p>
        </w:tc>
      </w:tr>
    </w:tbl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Những điều cần lưu ý về sức khỏe</w:t>
      </w:r>
      <w:r w:rsidRPr="00A00152">
        <w:rPr>
          <w:rFonts w:ascii="Times New Roman" w:hAnsi="Times New Roman"/>
          <w:szCs w:val="24"/>
        </w:rPr>
        <w:t>: Có bệnh bẩm sinh: tim, viêm khớp, cận thị, bệnh mãn tính, các dị tật khác… (Kèm y chứng)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Phùng Bá Hoàng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1994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 Doanh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0981082402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038094006153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mẹ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Lê Thị Quỳnh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1995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 Doanh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0353953908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Mẹ: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038195012761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người giám hộ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Lê Thị Quỳnh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0353953908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Người giám hộ: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038195012761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3CFF4C48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551FB8BF" w:rsidR="00E47A16" w:rsidRPr="00A00152" w:rsidRDefault="00E47A16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0AADF47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 xml:space="preserve">Anh chị ruột đang học tại </w:t>
      </w:r>
      <w:r w:rsidR="00C96B10" w:rsidRPr="00C96B10">
        <w:rPr>
          <w:rFonts w:ascii="Times New Roman" w:hAnsi="Times New Roman"/>
          <w:b/>
          <w:szCs w:val="24"/>
        </w:rPr>
        <w:fldChar w:fldCharType="begin"/>
      </w:r>
      <w:r w:rsidR="00C96B10" w:rsidRPr="00C96B10">
        <w:rPr>
          <w:rFonts w:ascii="Times New Roman" w:hAnsi="Times New Roman"/>
          <w:b/>
          <w:szCs w:val="24"/>
        </w:rPr>
        <w:instrText>MERGEFIELD GioiTinh \* MERGEFORMAT</w:instrText>
      </w:r>
      <w:r w:rsidR="00C96B10" w:rsidRPr="00C96B10">
        <w:rPr>
          <w:rFonts w:ascii="Times New Roman" w:hAnsi="Times New Roman"/>
          <w:b/>
          <w:szCs w:val="24"/>
        </w:rPr>
        <w:fldChar w:fldCharType="separate"/>
      </w:r>
      <w:r w:rsidR="00C96B10" w:rsidRPr="00C96B10">
        <w:rPr>
          <w:rFonts w:ascii="Times New Roman" w:hAnsi="Times New Roman"/>
          <w:b/>
          <w:szCs w:val="24"/>
        </w:rPr>
        <w:t>Trường Tiểu Học Nguyễn Văn Hưởng</w:t>
      </w:r>
      <w:r w:rsidR="00C96B10" w:rsidRPr="00C96B10">
        <w:rPr>
          <w:rFonts w:ascii="Times New Roman" w:hAnsi="Times New Roman"/>
          <w:b/>
          <w:szCs w:val="24"/>
        </w:rPr>
        <w:fldChar w:fldCharType="end"/>
      </w:r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>……… Lớp :………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>… Lớp :………</w:t>
      </w:r>
    </w:p>
    <w:p w14:paraId="691CADDC" w14:textId="77777777" w:rsidR="002500E0" w:rsidRPr="00A00152" w:rsidRDefault="00D405E2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Thành phần gia đình</w:t>
      </w:r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liệt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thương binh loại: </w:t>
      </w:r>
    </w:p>
    <w:p w14:paraId="0C46BD92" w14:textId="07058E34" w:rsidR="002500E0" w:rsidRPr="00A00152" w:rsidRDefault="00D405E2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đình có hoàn cảnh khó khăn: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Diện xóa đói giảm nghèo: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(có giấy xác nhận)</w:t>
      </w:r>
    </w:p>
    <w:p w14:paraId="67828C4D" w14:textId="1257DE84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b/>
          <w:szCs w:val="24"/>
        </w:rPr>
        <w:t>Phụ huynh xin đăng kí cho con vào học</w:t>
      </w:r>
      <w:r w:rsidR="00DD7D1D">
        <w:rPr>
          <w:rFonts w:ascii="Times New Roman" w:hAnsi="Times New Roman"/>
          <w:b/>
          <w:szCs w:val="24"/>
        </w:rPr>
        <w:t xml:space="preserve"> </w:t>
      </w:r>
      <w:r w:rsidR="00DD7D1D" w:rsidRPr="00DD7D1D">
        <w:rPr>
          <w:rFonts w:ascii="Times New Roman" w:hAnsi="Times New Roman"/>
          <w:b/>
          <w:bCs/>
          <w:szCs w:val="24"/>
        </w:rPr>
        <w:t>Lớp 1</w:t>
      </w:r>
      <w:r w:rsidRPr="00A00152">
        <w:rPr>
          <w:rFonts w:ascii="Times New Roman" w:hAnsi="Times New Roman"/>
          <w:szCs w:val="24"/>
        </w:rPr>
        <w:t>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Tích hợp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43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1"/>
        <w:gridCol w:w="6840"/>
      </w:tblGrid>
      <w:tr w:rsidR="006E4094" w:rsidRPr="00595BE2" w14:paraId="0CDD6752" w14:textId="2B594D5A" w:rsidTr="006E4094">
        <w:tc>
          <w:tcPr>
            <w:tcW w:w="3591" w:type="dxa"/>
          </w:tcPr>
          <w:p w14:paraId="3DDAC5A7" w14:textId="76AC7BE1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>Lớp thường</w:t>
            </w:r>
          </w:p>
        </w:tc>
        <w:tc>
          <w:tcPr>
            <w:tcW w:w="6840" w:type="dxa"/>
          </w:tcPr>
          <w:p w14:paraId="1BF94A24" w14:textId="66C84F69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☐ </w:t>
            </w:r>
            <w:r w:rsidRPr="00A00152">
              <w:rPr>
                <w:rFonts w:ascii="Times New Roman" w:hAnsi="Times New Roman"/>
                <w:szCs w:val="24"/>
              </w:rPr>
              <w:t>Tăng cường Tiếng Anh + (Toán và Khoa học)</w:t>
            </w:r>
          </w:p>
        </w:tc>
      </w:tr>
      <w:tr w:rsidR="006E4094" w:rsidRPr="00595BE2" w14:paraId="5596DDA5" w14:textId="459E15C1" w:rsidTr="006E4094">
        <w:tc>
          <w:tcPr>
            <w:tcW w:w="3591" w:type="dxa"/>
          </w:tcPr>
          <w:p w14:paraId="7CC9678F" w14:textId="6CCE53F8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☐</w:t>
            </w:r>
            <w:r w:rsidRPr="00A00152">
              <w:rPr>
                <w:rFonts w:ascii="Times New Roman" w:hAnsi="Times New Roman"/>
                <w:szCs w:val="24"/>
              </w:rPr>
              <w:t xml:space="preserve"> Tăng cường Tiếng Anh</w:t>
            </w:r>
          </w:p>
        </w:tc>
        <w:tc>
          <w:tcPr>
            <w:tcW w:w="6840" w:type="dxa"/>
          </w:tcPr>
          <w:p w14:paraId="5CB55C50" w14:textId="29F94238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☑ </w:t>
            </w:r>
            <w:r w:rsidRPr="00A00152">
              <w:rPr>
                <w:rFonts w:ascii="Times New Roman" w:hAnsi="Times New Roman"/>
                <w:szCs w:val="24"/>
              </w:rPr>
              <w:t>L</w:t>
            </w:r>
            <w:r w:rsidRPr="00595BE2">
              <w:rPr>
                <w:rFonts w:ascii="Times New Roman" w:hAnsi="Times New Roman"/>
                <w:szCs w:val="24"/>
              </w:rPr>
              <w:t>ớp tiếng Anh tích hợp</w:t>
            </w:r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D405E2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r w:rsidR="002500E0" w:rsidRPr="00A00152">
        <w:rPr>
          <w:rFonts w:ascii="Times New Roman" w:hAnsi="Times New Roman"/>
          <w:b/>
          <w:szCs w:val="24"/>
        </w:rPr>
        <w:t>Phần cam kết của cha mẹ học sinh</w:t>
      </w:r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Có góc học tập cho con </w:t>
      </w:r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 Có đầy đủ sách vở dụng cụ học tập          </w:t>
      </w:r>
    </w:p>
    <w:p w14:paraId="0065F5F4" w14:textId="3ECDCB14" w:rsidR="002500E0" w:rsidRPr="00A00152" w:rsidRDefault="00D405E2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Họp phụ huynh đầy đủ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>- Tham gia tích cực hoạt động của lớp, trường</w:t>
      </w:r>
    </w:p>
    <w:p w14:paraId="6299384D" w14:textId="2CA85CCA" w:rsidR="002500E0" w:rsidRPr="00A00152" w:rsidRDefault="00D405E2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Thường xuyên gần gũi, quan tâm đến việc giáo dục và dạy dỗ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Các cam kết khác (Phụ huynh tự ghi)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64B94073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r w:rsidR="002500E0" w:rsidRPr="00A00152">
        <w:rPr>
          <w:rFonts w:ascii="Times New Roman" w:hAnsi="Times New Roman"/>
          <w:i/>
          <w:szCs w:val="24"/>
        </w:rPr>
        <w:t>Ngày …… tháng …… năm</w:t>
      </w:r>
      <w:r w:rsidR="00262360">
        <w:rPr>
          <w:rFonts w:ascii="Times New Roman" w:hAnsi="Times New Roman"/>
          <w:i/>
          <w:szCs w:val="24"/>
        </w:rPr>
        <w:t>..….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8A0EF4" w:rsidRPr="00A00152">
        <w:rPr>
          <w:rFonts w:ascii="Times New Roman" w:hAnsi="Times New Roman"/>
          <w:szCs w:val="24"/>
        </w:rPr>
        <w:t>Người làm đơn</w:t>
      </w:r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(Ký tên và ghi rõ họ, tên)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Lê Thị Quỳnh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307ED694" w:rsidR="002500E0" w:rsidRPr="00A00152" w:rsidRDefault="002500E0" w:rsidP="00CF7A70">
      <w:pPr>
        <w:pStyle w:val="BodyTextIndent2"/>
        <w:tabs>
          <w:tab w:val="center" w:pos="8505"/>
        </w:tabs>
        <w:spacing w:line="360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r w:rsidRPr="00A00152">
        <w:rPr>
          <w:rFonts w:ascii="Times New Roman" w:hAnsi="Times New Roman"/>
          <w:sz w:val="24"/>
          <w:szCs w:val="24"/>
          <w:u w:val="single"/>
        </w:rPr>
        <w:t xml:space="preserve">Phần ghi nhận của Hiệu trưởng </w:t>
      </w:r>
      <w:r w:rsidR="00C96B10" w:rsidRPr="00C96B10">
        <w:rPr>
          <w:rFonts w:ascii="Times New Roman" w:hAnsi="Times New Roman"/>
          <w:sz w:val="24"/>
          <w:szCs w:val="24"/>
          <w:u w:val="single"/>
        </w:rPr>
        <w:fldChar w:fldCharType="begin"/>
      </w:r>
      <w:r w:rsidR="00C96B10" w:rsidRPr="00C96B10">
        <w:rPr>
          <w:rFonts w:ascii="Times New Roman" w:hAnsi="Times New Roman"/>
          <w:sz w:val="24"/>
          <w:szCs w:val="24"/>
          <w:u w:val="single"/>
        </w:rPr>
        <w:instrText>MERGEFIELD GioiTinh \* MERGEFORMAT</w:instrText>
      </w:r>
      <w:r w:rsidR="00C96B10" w:rsidRPr="00C96B10">
        <w:rPr>
          <w:rFonts w:ascii="Times New Roman" w:hAnsi="Times New Roman"/>
          <w:sz w:val="24"/>
          <w:szCs w:val="24"/>
          <w:u w:val="single"/>
        </w:rPr>
        <w:fldChar w:fldCharType="separate"/>
      </w:r>
      <w:r w:rsidR="00C96B10" w:rsidRPr="00C96B10">
        <w:rPr>
          <w:rFonts w:ascii="Times New Roman" w:hAnsi="Times New Roman"/>
          <w:sz w:val="24"/>
          <w:szCs w:val="24"/>
          <w:u w:val="single"/>
        </w:rPr>
        <w:t>Trường Tiểu Học Nguyễn Văn Hưởng</w:t>
      </w:r>
      <w:r w:rsidR="00C96B10" w:rsidRPr="00C96B10">
        <w:rPr>
          <w:rFonts w:ascii="Times New Roman" w:hAnsi="Times New Roman"/>
          <w:sz w:val="24"/>
          <w:szCs w:val="24"/>
          <w:u w:val="single"/>
        </w:rPr>
        <w:fldChar w:fldCharType="end"/>
      </w:r>
    </w:p>
    <w:p w14:paraId="118C4133" w14:textId="31C145BB" w:rsidR="002500E0" w:rsidRPr="009E6489" w:rsidRDefault="002500E0" w:rsidP="00CF7A70">
      <w:pPr>
        <w:spacing w:line="360" w:lineRule="auto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  <w:t xml:space="preserve">Đồng ý nhận em: </w:t>
      </w:r>
      <w:r w:rsidR="00CF7A70">
        <w:rPr>
          <w:rFonts w:ascii="Times New Roman" w:hAnsi="Times New Roman"/>
          <w:szCs w:val="24"/>
        </w:rPr>
        <w:t xml:space="preserve"> 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PHÙNG QUỲNH ANH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</w:r>
      <w:r w:rsidR="00CF7A70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>Sinh ngày</w:t>
      </w:r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22/10/2020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132F59E0" w:rsidR="002500E0" w:rsidRPr="00A00152" w:rsidRDefault="002500E0" w:rsidP="00CF7A70">
      <w:pPr>
        <w:tabs>
          <w:tab w:val="left" w:pos="1560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 xml:space="preserve">Vào học lớp 1 tại </w:t>
      </w:r>
      <w:r w:rsidR="00BA40CB" w:rsidRPr="00C96B10">
        <w:rPr>
          <w:rFonts w:ascii="Times New Roman" w:hAnsi="Times New Roman"/>
          <w:b/>
          <w:szCs w:val="24"/>
        </w:rPr>
        <w:fldChar w:fldCharType="begin"/>
      </w:r>
      <w:r w:rsidR="00BA40CB" w:rsidRPr="00C96B10">
        <w:rPr>
          <w:rFonts w:ascii="Times New Roman" w:hAnsi="Times New Roman"/>
          <w:b/>
          <w:szCs w:val="24"/>
        </w:rPr>
        <w:instrText>MERGEFIELD GioiTinh \* MERGEFORMAT</w:instrText>
      </w:r>
      <w:r w:rsidR="00BA40CB" w:rsidRPr="00C96B10">
        <w:rPr>
          <w:rFonts w:ascii="Times New Roman" w:hAnsi="Times New Roman"/>
          <w:b/>
          <w:szCs w:val="24"/>
        </w:rPr>
        <w:fldChar w:fldCharType="separate"/>
      </w:r>
      <w:r w:rsidR="00BA40CB" w:rsidRPr="00C96B10">
        <w:rPr>
          <w:rFonts w:ascii="Times New Roman" w:hAnsi="Times New Roman"/>
          <w:b/>
          <w:szCs w:val="24"/>
        </w:rPr>
        <w:t>Trường Tiểu Học Nguyễn Văn Hưởng</w:t>
      </w:r>
      <w:r w:rsidR="00BA40CB" w:rsidRPr="00C96B10">
        <w:rPr>
          <w:rFonts w:ascii="Times New Roman" w:hAnsi="Times New Roman"/>
          <w:b/>
          <w:szCs w:val="24"/>
        </w:rPr>
        <w:fldChar w:fldCharType="end"/>
      </w:r>
      <w:r w:rsidR="00BA40CB">
        <w:rPr>
          <w:rFonts w:ascii="Times New Roman" w:hAnsi="Times New Roman"/>
          <w:b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 xml:space="preserve">năm học </w:t>
      </w:r>
      <w:r w:rsidR="00391A1F" w:rsidRPr="009E6489">
        <w:rPr>
          <w:rFonts w:ascii="Times New Roman" w:hAnsi="Times New Roman"/>
          <w:b/>
          <w:bCs/>
          <w:szCs w:val="24"/>
        </w:rPr>
        <w:fldChar w:fldCharType="begin"/>
      </w:r>
      <w:r w:rsidR="00391A1F"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="00391A1F" w:rsidRPr="009E6489">
        <w:rPr>
          <w:rFonts w:ascii="Times New Roman" w:hAnsi="Times New Roman"/>
          <w:b/>
          <w:bCs/>
          <w:szCs w:val="24"/>
        </w:rPr>
        <w:fldChar w:fldCharType="separate"/>
      </w:r>
      <w:r w:rsidR="00391A1F" w:rsidRPr="009E6489">
        <w:rPr>
          <w:rFonts w:ascii="Times New Roman" w:hAnsi="Times New Roman"/>
          <w:b/>
          <w:bCs/>
          <w:szCs w:val="24"/>
        </w:rPr>
        <w:t>2026-2027</w:t>
      </w:r>
      <w:r w:rsidR="00391A1F" w:rsidRPr="009E6489">
        <w:rPr>
          <w:rFonts w:ascii="Times New Roman" w:hAnsi="Times New Roman"/>
          <w:b/>
          <w:bCs/>
          <w:szCs w:val="24"/>
        </w:rPr>
        <w:fldChar w:fldCharType="end"/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11B218B3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F107AD" w:rsidRPr="00A00152">
        <w:rPr>
          <w:rFonts w:ascii="Times New Roman" w:hAnsi="Times New Roman"/>
          <w:i/>
          <w:iCs/>
          <w:szCs w:val="24"/>
        </w:rPr>
        <w:t>Tân Thuận</w:t>
      </w:r>
      <w:r w:rsidR="00EE082C" w:rsidRPr="00A00152">
        <w:rPr>
          <w:rFonts w:ascii="Times New Roman" w:hAnsi="Times New Roman"/>
          <w:i/>
          <w:iCs/>
          <w:szCs w:val="24"/>
        </w:rPr>
        <w:t>, 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 ……</w:t>
      </w:r>
      <w:r w:rsidRPr="00A00152">
        <w:rPr>
          <w:rFonts w:ascii="Times New Roman" w:hAnsi="Times New Roman"/>
          <w:i/>
          <w:iCs/>
          <w:szCs w:val="24"/>
        </w:rPr>
        <w:t xml:space="preserve">  tháng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năm</w:t>
      </w:r>
      <w:r w:rsidR="00391A1F">
        <w:rPr>
          <w:rFonts w:ascii="Times New Roman" w:hAnsi="Times New Roman"/>
          <w:i/>
          <w:iCs/>
          <w:szCs w:val="24"/>
        </w:rPr>
        <w:t>.….</w:t>
      </w:r>
      <w:r w:rsidR="00C96B10">
        <w:rPr>
          <w:rFonts w:ascii="Times New Roman" w:hAnsi="Times New Roman"/>
          <w:i/>
          <w:iCs/>
          <w:szCs w:val="24"/>
        </w:rPr>
        <w:t>.</w:t>
      </w:r>
    </w:p>
    <w:p w14:paraId="1D2BDB2F" w14:textId="22822E0D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7DE912E7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r w:rsidR="00391A1F" w:rsidRPr="009E6489">
        <w:rPr>
          <w:rFonts w:ascii="Times New Roman" w:hAnsi="Times New Roman"/>
          <w:b/>
          <w:bCs/>
          <w:szCs w:val="24"/>
        </w:rPr>
        <w:fldChar w:fldCharType="begin"/>
      </w:r>
      <w:r w:rsidR="00391A1F"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="00391A1F" w:rsidRPr="009E6489">
        <w:rPr>
          <w:rFonts w:ascii="Times New Roman" w:hAnsi="Times New Roman"/>
          <w:b/>
          <w:bCs/>
          <w:szCs w:val="24"/>
        </w:rPr>
        <w:fldChar w:fldCharType="separate"/>
      </w:r>
      <w:r w:rsidR="00391A1F" w:rsidRPr="009E6489">
        <w:rPr>
          <w:rFonts w:ascii="Times New Roman" w:hAnsi="Times New Roman"/>
          <w:b/>
          <w:bCs/>
          <w:szCs w:val="24"/>
        </w:rPr>
        <w:t>Hoàng Thụy Bích Thủy</w:t>
      </w:r>
      <w:r w:rsidR="00391A1F" w:rsidRPr="009E6489">
        <w:rPr>
          <w:rFonts w:ascii="Times New Roman" w:hAnsi="Times New Roman"/>
          <w:b/>
          <w:bCs/>
          <w:szCs w:val="24"/>
        </w:rPr>
        <w:fldChar w:fldCharType="end"/>
      </w:r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01C66" w14:textId="77777777" w:rsidR="00D405E2" w:rsidRDefault="00D405E2" w:rsidP="009E185D">
      <w:r>
        <w:separator/>
      </w:r>
    </w:p>
  </w:endnote>
  <w:endnote w:type="continuationSeparator" w:id="0">
    <w:p w14:paraId="496FD020" w14:textId="77777777" w:rsidR="00D405E2" w:rsidRDefault="00D405E2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A2451" w14:textId="77777777" w:rsidR="00D405E2" w:rsidRDefault="00D405E2" w:rsidP="009E185D">
      <w:r>
        <w:separator/>
      </w:r>
    </w:p>
  </w:footnote>
  <w:footnote w:type="continuationSeparator" w:id="0">
    <w:p w14:paraId="3341EA00" w14:textId="77777777" w:rsidR="00D405E2" w:rsidRDefault="00D405E2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66251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7D2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2F00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2360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1BC5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0B1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66CB7"/>
    <w:rsid w:val="003722B4"/>
    <w:rsid w:val="003764E0"/>
    <w:rsid w:val="00377364"/>
    <w:rsid w:val="00377C3D"/>
    <w:rsid w:val="0038025C"/>
    <w:rsid w:val="00382F1D"/>
    <w:rsid w:val="00385C5A"/>
    <w:rsid w:val="00390846"/>
    <w:rsid w:val="00391A1F"/>
    <w:rsid w:val="00391AE8"/>
    <w:rsid w:val="003921D6"/>
    <w:rsid w:val="00393F40"/>
    <w:rsid w:val="003942E7"/>
    <w:rsid w:val="00396A46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0D1B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1DFD"/>
    <w:rsid w:val="00532C72"/>
    <w:rsid w:val="00533F48"/>
    <w:rsid w:val="005349CE"/>
    <w:rsid w:val="005352D6"/>
    <w:rsid w:val="0053559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5BE2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364DC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48B0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094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14C2E"/>
    <w:rsid w:val="00714D76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3B82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A4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5E7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3D2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8F6015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267F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3A19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3CC4"/>
    <w:rsid w:val="00A0546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294"/>
    <w:rsid w:val="00A62480"/>
    <w:rsid w:val="00A64553"/>
    <w:rsid w:val="00A64C05"/>
    <w:rsid w:val="00A650CD"/>
    <w:rsid w:val="00A65A48"/>
    <w:rsid w:val="00A65A4C"/>
    <w:rsid w:val="00A71999"/>
    <w:rsid w:val="00A7199B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0100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5B12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40CB"/>
    <w:rsid w:val="00BA412C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3193"/>
    <w:rsid w:val="00C66AB5"/>
    <w:rsid w:val="00C67ADC"/>
    <w:rsid w:val="00C70519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B10"/>
    <w:rsid w:val="00C96FCE"/>
    <w:rsid w:val="00CA27DA"/>
    <w:rsid w:val="00CA2CEB"/>
    <w:rsid w:val="00CA3762"/>
    <w:rsid w:val="00CA5CD7"/>
    <w:rsid w:val="00CA5FC0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A7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5E2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66A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D1D"/>
    <w:rsid w:val="00DD7E3B"/>
    <w:rsid w:val="00DE0420"/>
    <w:rsid w:val="00DE558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50F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47A16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EF7EE0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8579F"/>
    <w:rsid w:val="00F9108D"/>
    <w:rsid w:val="00F91144"/>
    <w:rsid w:val="00F9329E"/>
    <w:rsid w:val="00FA1B94"/>
    <w:rsid w:val="00FA4F63"/>
    <w:rsid w:val="00FA4F67"/>
    <w:rsid w:val="00FA6226"/>
    <w:rsid w:val="00FA7FCE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34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/>
    <o:shapelayout v:ext="edit">
      <o:idmap v:ext="edit" data="1"/>
      <o:rules v:ext="edit">
        <o:r id="V:Rule1" type="connector" idref="#_x0000_s1118"/>
        <o:r id="V:Rule2" type="connector" idref="#_x0000_s1076"/>
        <o:r id="V:Rule3" type="connector" idref="#_x0000_s1077"/>
      </o:rules>
    </o:shapelayout>
  </w:shapeDefaults>
  <w:decimalSymbol w:val=",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6B10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386</TotalTime>
  <Pages>2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64</cp:revision>
  <cp:lastPrinted>2025-08-13T03:29:00Z</cp:lastPrinted>
  <dcterms:created xsi:type="dcterms:W3CDTF">2026-03-30T01:13:00Z</dcterms:created>
  <dcterms:modified xsi:type="dcterms:W3CDTF">2026-07-30T07:22:00Z</dcterms:modified>
</cp:coreProperties>
</file>